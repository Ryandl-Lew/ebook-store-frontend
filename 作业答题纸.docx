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E568B">
      <w:pPr>
        <w:pStyle w:val="12"/>
        <w:rPr>
          <w:rFonts w:hint="default" w:eastAsiaTheme="minorEastAsia"/>
          <w:color w:val="auto"/>
          <w:lang w:val="en-US" w:eastAsia="zh-CN"/>
        </w:rPr>
      </w:pPr>
      <w:r>
        <w:rPr>
          <w:color w:val="auto"/>
        </w:rPr>
        <w:t>202</w:t>
      </w:r>
      <w:r>
        <w:rPr>
          <w:rFonts w:hint="eastAsia"/>
          <w:color w:val="auto"/>
          <w:lang w:val="en-US" w:eastAsia="zh-CN"/>
        </w:rPr>
        <w:t>6</w:t>
      </w:r>
      <w:r>
        <w:rPr>
          <w:color w:val="auto"/>
        </w:rPr>
        <w:t>-</w:t>
      </w:r>
      <w:r>
        <w:rPr>
          <w:rFonts w:hint="eastAsia"/>
          <w:color w:val="auto"/>
          <w:lang w:val="en-US" w:eastAsia="zh-CN"/>
        </w:rPr>
        <w:t>03</w:t>
      </w:r>
      <w:r>
        <w:rPr>
          <w:color w:val="auto"/>
        </w:rPr>
        <w:t>-</w:t>
      </w:r>
      <w:r>
        <w:rPr>
          <w:rFonts w:hint="eastAsia"/>
          <w:color w:val="auto"/>
          <w:lang w:val="en-US" w:eastAsia="zh-CN"/>
        </w:rPr>
        <w:t>22</w:t>
      </w:r>
      <w:bookmarkStart w:id="0" w:name="_GoBack"/>
      <w:bookmarkEnd w:id="0"/>
    </w:p>
    <w:p w14:paraId="640289C1">
      <w:pPr>
        <w:pStyle w:val="13"/>
        <w:rPr>
          <w:rFonts w:hint="eastAsia"/>
          <w:color w:val="auto"/>
        </w:rPr>
      </w:pPr>
      <w:r>
        <w:rPr>
          <w:rFonts w:hint="eastAsia"/>
          <w:color w:val="auto"/>
        </w:rPr>
        <w:t>互联网应用开发技术-作业X</w:t>
      </w:r>
    </w:p>
    <w:p w14:paraId="4CBAF667">
      <w:pPr>
        <w:pStyle w:val="2"/>
        <w:numPr>
          <w:ilvl w:val="0"/>
          <w:numId w:val="0"/>
        </w:numPr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   </w:t>
      </w:r>
      <w:r>
        <w:rPr>
          <w:rFonts w:hint="eastAsia"/>
          <w:color w:val="auto"/>
          <w:u w:val="single"/>
          <w:lang w:val="en-US" w:eastAsia="zh-CN"/>
        </w:rPr>
        <w:t>523031910471</w:t>
      </w:r>
      <w:r>
        <w:rPr>
          <w:color w:val="auto"/>
          <w:u w:val="single"/>
        </w:rPr>
        <w:t xml:space="preserve">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  <w:lang w:val="en-US" w:eastAsia="zh-CN"/>
        </w:rPr>
        <w:t>刘鹿原</w:t>
      </w:r>
      <w:r>
        <w:rPr>
          <w:color w:val="auto"/>
          <w:u w:val="single"/>
        </w:rPr>
        <w:t xml:space="preserve">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得分：</w:t>
      </w:r>
    </w:p>
    <w:p w14:paraId="3B8BA1A3">
      <w:pPr>
        <w:pStyle w:val="2"/>
        <w:numPr>
          <w:ilvl w:val="0"/>
          <w:numId w:val="0"/>
        </w:numPr>
        <w:ind w:left="360" w:hanging="360"/>
        <w:jc w:val="both"/>
        <w:rPr>
          <w:color w:val="auto"/>
        </w:rPr>
      </w:pPr>
      <w:r>
        <w:rPr>
          <w:rFonts w:hint="eastAsia"/>
          <w:color w:val="auto"/>
        </w:rPr>
        <w:t>本次作业回答如下：</w:t>
      </w:r>
    </w:p>
    <w:p w14:paraId="16C1691B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  <w:r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  <w:t>@ebook 这个是我创建的一个react项目,请帮我在这个项目中添加一个网上购书商城的登陆页面,先支持一个测试用户登陆即可,用户名为reins,密码为 123456,用户名或密码错误提示错误让用户重新输入;登陆成功跳转到首页 。</w:t>
      </w:r>
    </w:p>
    <w:p w14:paraId="2059F848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  <w:r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  <w:t>另外，为了符合代码规范：</w:t>
      </w:r>
    </w:p>
    <w:p w14:paraId="1A3B8C24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  <w:r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  <w:t>1. 请正确使用了HTML5语义化标签(&lt;article&gt;, &lt;header&gt;, &lt;figure&gt;等) 。</w:t>
      </w:r>
    </w:p>
    <w:p w14:paraId="236A281C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  <w:r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  <w:t>2. 请严格使用外部CSS文件,无内联样式 ，你应该做到HTML页面和样式分离,也可以使用 TailWind CSS 来创建这些页面 。</w:t>
      </w:r>
    </w:p>
    <w:p w14:paraId="251E85B4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  <w:r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  <w:t>3. 通过HTML和CSS的有效协作,尽量让你的页面美观</w:t>
      </w:r>
    </w:p>
    <w:p w14:paraId="4B2AB02B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@Home.js @Web 请帮我编写电子书店的首页（书籍列表页）代码。功能需求：</w:t>
      </w:r>
    </w:p>
    <w:p w14:paraId="527737C4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1. 书籍列表展示：请联网查找约30本真实的图书信息导入 。每个图书信息需包含书籍封面图片、书名、作者名、ISBN号、出版社、出版时间、库存、单价等，但在首页列表区块里只展示封面图片、书名和单价即可 。</w:t>
      </w:r>
    </w:p>
    <w:p w14:paraId="281F95DB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2. 搜索栏：包含一个搜索框，允许用户按书名、作者、ISBN等搜索书籍 。</w:t>
      </w:r>
    </w:p>
    <w:p w14:paraId="448F235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3. 导航栏：包含指向“购物车”、“我的订单”、“个人主页”等页面的导航链接 。代码规范（非常重要）：</w:t>
      </w:r>
    </w:p>
    <w:p w14:paraId="216C146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1. 必须正确使用 HTML5 语义化标签（如 &lt;header&gt;, &lt;nav&gt;, &lt;main&gt;, &lt;article&gt;, &lt;figure&gt; 等来构建页面结构） 。</w:t>
      </w:r>
    </w:p>
    <w:p w14:paraId="5F7E6AC4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2. 严格遵循 HTML 与样式分离，所有样式必须写在单独的外部 CSS 文件（如 Home.css）中并引入，绝对不能出现内联样式（Inline Style） 。</w:t>
      </w:r>
    </w:p>
    <w:p w14:paraId="3A1A2953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3. CSS 选择器必须使用合理，强制使用类选择器（Class Selector），禁止直接对 p, h1 等标签使用标签选择器 。</w:t>
      </w:r>
    </w:p>
    <w:p w14:paraId="46D3F753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4. 请注意整体页面的美观度 。</w:t>
      </w:r>
    </w:p>
    <w:p w14:paraId="05793477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@Home.js 页面运行时提示“无法加载在线图书信息”。因为外部在线API不稳定，为了确保作业能随时稳定展示，请彻底移除代码中请求外部网络接口的逻辑。</w:t>
      </w:r>
    </w:p>
    <w:p w14:paraId="7E8F4088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请帮我新建一个 mockBooks.js 文件，直接在里面生成并导出一个包含 30 本真实书籍（如《三体》、《活着》等真实书名和对应作者）的静态数组。封面图片可以使用稳定的公开图片链接或占位图服务。然后请修改 Home.js，改为直接从这个本地文件中引入静态数据进行渲染。@Home.js 页面运行时提示“无法加载在线图书信息”。因为外部在线API不稳定，为了确保作业能随时稳定展示，请彻底移除代码中请求外部网络接口的逻辑。</w:t>
      </w:r>
    </w:p>
    <w:p w14:paraId="76C700F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请帮我新建一个 mockBooks.js 文件，直接在里面生成并导出一个包含 30 本真实书籍（如《三体》、《活着》等真实书名和对应作者）的静态数组。封面图片可以使用稳定的公开图片链接或占位图服务。然后请修改 Home.js，改为直接从这个本地文件中引入静态数据进行渲染。</w:t>
      </w:r>
    </w:p>
    <w:p w14:paraId="3824EB85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@BookDetail.js @mockBooks.js 为了完全符合电商网站的规范，请帮我进行以下升级：</w:t>
      </w:r>
    </w:p>
    <w:p w14:paraId="44BDB2C0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7EB5AE5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数据完善：在 mockBooks.js 中为每本书籍补充一段“作品简介（description）”的文本数据，并在详情页中展示出来。</w:t>
      </w:r>
    </w:p>
    <w:p w14:paraId="0E955636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08A03446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页面布局：优化排版，建议采用经典的左右分栏布局，左侧展示书籍大尺寸封面，右侧展示书名、作者、价格等详细属性以及作品简介。</w:t>
      </w:r>
    </w:p>
    <w:p w14:paraId="711436CA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461F5406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交互元素：在右侧信息区下方，添加一个购买数量的选择组件（包含 - 减号按钮、数量显示框、+ 加号按钮）。</w:t>
      </w:r>
    </w:p>
    <w:p w14:paraId="26F70E00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7B2C900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操作按钮：在数量选择器下方，添加显眼的“加入购物车”和“立即购买”两个按钮，请使用不同的背景颜色区分主次操作。</w:t>
      </w:r>
    </w:p>
    <w:p w14:paraId="6FDB973B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11E2AD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代码规范：必须使用外部 CSS 文件（如 BookDetail.css）进行样式控制，严格做到结构与样式分离，杜绝内联样式。请继续使用 HTML5 语义化标签优化页面结构。</w:t>
      </w:r>
    </w:p>
    <w:p w14:paraId="2D8FE2D9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</w:p>
    <w:p w14:paraId="5A7A2870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@Orders.js @Orders.css 请帮我编写电子书店的“我的订单”页面。</w:t>
      </w:r>
    </w:p>
    <w:p w14:paraId="1A0CAA19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65AD273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功能与内容需求：</w:t>
      </w:r>
    </w:p>
    <w:p w14:paraId="25D814A5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4C4314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页面主体是一个订单列表，每个订单展示为一个独立的卡片结构。</w:t>
      </w:r>
    </w:p>
    <w:p w14:paraId="3697674B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DBBB233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每个订单卡片必须包含以下信息：顶部显示“订单号”和订单状态（如“待付款”、“已完成”）；中间部分采用左图右文的方式展示书籍封面图、书籍标题、数量和单价；底部展示订单总计金额。</w:t>
      </w:r>
    </w:p>
    <w:p w14:paraId="38A17EF7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6B4711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在订单卡片的最下方，针对“待付款”状态的订单，提供“取消订单”和“立即付款”两个操作按钮，样式上请区分主次。</w:t>
      </w:r>
    </w:p>
    <w:p w14:paraId="3DE5C4A7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167A2089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严格的代码规范：</w:t>
      </w:r>
    </w:p>
    <w:p w14:paraId="077C3B7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1. 必须使用 HTML5 语义化标签（如 &lt;section&gt;, &lt;article&gt;, &lt;header&gt;, &lt;footer&gt; 等）来搭建订单卡片的结构 。</w:t>
      </w:r>
    </w:p>
    <w:p w14:paraId="5441BC0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2. 样式必须全部写入对应的 @Orders.css 文件中，并正确引入，绝对不能出现任何内联样式 。</w:t>
      </w:r>
    </w:p>
    <w:p w14:paraId="32A4ECA9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3. 请规范使用 CSS 类选择器（Class），避免直接使用标签选择器来定义样式</w:t>
      </w:r>
    </w:p>
    <w:p w14:paraId="6787ED5C">
      <w:pPr>
        <w:numPr>
          <w:ilvl w:val="0"/>
          <w:numId w:val="0"/>
        </w:numPr>
        <w:spacing w:before="600" w:after="60" w:line="240" w:lineRule="auto"/>
        <w:ind w:left="360" w:leftChars="0" w:hanging="360" w:firstLineChars="0"/>
        <w:jc w:val="both"/>
        <w:outlineLvl w:val="0"/>
        <w:rPr>
          <w:rFonts w:hint="eastAsia" w:ascii="仿宋" w:hAnsi="仿宋" w:eastAsia="仿宋" w:cs="仿宋"/>
          <w:caps/>
          <w:color w:val="auto"/>
          <w:spacing w:val="14"/>
          <w:sz w:val="20"/>
          <w:szCs w:val="20"/>
          <w:shd w:val="clear" w:color="auto" w:fill="auto"/>
          <w:lang w:val="en-GB" w:eastAsia="zh-CN" w:bidi="ar-SA"/>
        </w:rPr>
      </w:pPr>
    </w:p>
    <w:p w14:paraId="76C4CA58">
      <w:pPr>
        <w:pStyle w:val="3"/>
        <w:numPr>
          <w:numId w:val="0"/>
        </w:numPr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F2A533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@Cart.js @Cart.css 请帮我编写电子书店的“购物车”页面。功能与布局需求：</w:t>
      </w:r>
    </w:p>
    <w:p w14:paraId="67AE8C87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商品列表区：每一行代表一个商品，从左到右依次需要包含：一个勾选框、书籍封面小图、书籍标题和作者、单价、一个数量调节器（包含 - 号、当前数量、+ 号）、以及一个带有警示色的“删除”按钮 。</w:t>
      </w:r>
    </w:p>
    <w:p w14:paraId="2BA11996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3底部结算栏：在列表下方需要一个结算区域，包含：一个“全选”勾选框、文字“总计:”以及高亮显示的总金额、一个显眼的“结算”按钮 。代码规范（关系到作业得分，请严格遵守）：</w:t>
      </w:r>
    </w:p>
    <w:p w14:paraId="6F29F4F0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1. 语义化标签：使用 HTML5 语义化标签来构建，例如用 &lt;section&gt; 包裹整个列表，用 &lt;article&gt; 包裹每一个商品行，用 &lt;footer&gt; 或 &lt;aside&gt; 构建底部的结算栏 。</w:t>
      </w:r>
    </w:p>
    <w:p w14:paraId="03E97E5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2. 样式分离：所有样式必须写在 Cart.css 中并正确引入，坚决杜绝任何内联样式（Inline Style） 。</w:t>
      </w:r>
    </w:p>
    <w:p w14:paraId="11FBF15C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3. CSS 规范：必须使用 CSS 类选择器（Class）来定义样式，严禁直接使用标签选择器（如 p, span 等） 。</w:t>
      </w:r>
    </w:p>
    <w:p w14:paraId="214E7B6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4. 视觉美观：请使用 Flexbox 布局让每一行内的元素垂直居中对齐，保持留白和间距的美观。</w:t>
      </w:r>
    </w:p>
    <w:p w14:paraId="6A124527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@App.js @BookDetail.js @Cart.js 请帮我实现真实的购物车状态联动，替换掉目前购物车页面的固定静态数据。</w:t>
      </w:r>
    </w:p>
    <w:p w14:paraId="53E70DBB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E430A82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具体功能需求：</w:t>
      </w:r>
    </w:p>
    <w:p w14:paraId="14EE72D3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BF3249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全局状态管理：请新建一个 CartContext.js 文件，使用 React Context API 来管理购物车的全局状态，并结合 localStorage 实现数据持久化（确保刷新页面购物车数据不丢失）。然后在 App.js 中引入并包裹整个应用。</w:t>
      </w:r>
    </w:p>
    <w:p w14:paraId="2D607616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55C8AD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详情页添加逻辑 (BookDetail.js)：为“加入购物车”按钮绑定真实点击事件。点击时，将当前书籍的完整信息和选择的数量，通过 Context 提供的方法添加到购物车状态中。如果购物车已有该商品，则累加数量。添加成功后，请弹出一个友好的提示（例如“已成功加入购物车”）。</w:t>
      </w:r>
    </w:p>
    <w:p w14:paraId="0ECB8B53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152EACB7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购物车渲染与操作 (Cart.js)：彻底移除原来写死的 initialCartItems 静态数据，改为读取 Context 中的真实数据进行渲染。页面上的“增加数量”、“减少数量”、“删除商品”等交互操作，都必须调用 Context 中的方法来同步更新全局状态。</w:t>
      </w:r>
    </w:p>
    <w:p w14:paraId="3141C500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85D344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代码规范：严格保持原有的 HTML 语义化标签和外部 CSS 样式表结构不变，仅修改 JavaScript 的数据逻辑层。</w:t>
      </w:r>
    </w:p>
    <w:p w14:paraId="041C5F42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@App.js @Orders.js @Cart.js @BookDetail.js （如果有 @CartContext.js 也请加上）请帮我修复订单取消失效的问题，并彻底打通“商品购买 -&gt; 订单生成 -&gt; 订单管理”的完整业务流程。</w:t>
      </w:r>
    </w:p>
    <w:p w14:paraId="4FC767D4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1FD10C1B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具体功能需求：</w:t>
      </w:r>
    </w:p>
    <w:p w14:paraId="2E1638DA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1DBDB695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全局订单状态管理：请新建一个 OrderContext.js（或在现有的 Context 中扩展），使用 React Context 和 localStorage 统一管理订单数据，替换掉 Orders.js 里的静态订单数据。</w:t>
      </w:r>
    </w:p>
    <w:p w14:paraId="32D25F31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07498BD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修复“取消订单”逻辑 (Orders.js)：为“取消订单”按钮绑定真实事件。点击后调用 Context 提供的方法，将该订单的状态从“待付款”修改为“已取消”（或直接删除该订单），确保 UI 能实时更新。</w:t>
      </w:r>
    </w:p>
    <w:p w14:paraId="67BC44BE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7987CD7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购物车“结算”联动 (Cart.js)：点击底部“结算”按钮时，提取当前已勾选的商品，在 Context 中生成一条新订单（自动生成带时间戳的订单号、计算总价、状态设为“待付款”）。生成订单后，必须把已结算的商品从购物车中清除，最后使用 useNavigate 自动跳转到 /orders 页面。</w:t>
      </w:r>
    </w:p>
    <w:p w14:paraId="2E84761D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C05ECC6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详情页“立即购买”联动 (BookDetail.js)：点击“立即购买”按钮时，不经过购物车，直接用当前书籍和选择的数量生成一条新订单存入 Context，并跳转到 /orders 页面。</w:t>
      </w:r>
    </w:p>
    <w:p w14:paraId="5DCCDB17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754296B3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代码规范：严格保持现有的 HTML 语义化标签和外部 CSS 样式表不变，绝不能破坏写好的漂亮 UI，只允许修改状态管理和业务逻辑代码。</w:t>
      </w:r>
    </w:p>
    <w:p w14:paraId="27AAE90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@Login.js @App.js 请帮我为电子书店增加一个“新用户注册”功能，并打通完整的注册登录闭环。</w:t>
      </w:r>
    </w:p>
    <w:p w14:paraId="6C73FB18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831F222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具体功能与逻辑需求：</w:t>
      </w:r>
    </w:p>
    <w:p w14:paraId="03EDF2D5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7F6C999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新建注册页：新建 Register.js 和对应的外部样式表 Register.css。页面需包含：用户名、密码、确认密码三个输入框，以及一个“立即注册”的主按钮。</w:t>
      </w:r>
    </w:p>
    <w:p w14:paraId="27767C4C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711A58B7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模拟后端存储：在 Register.js 中处理注册逻辑。点击注册时，首先校验两次输入的密码是否一致。如果一致，请将该新用户信息（用户名和密码）追加保存到浏览器的 localStorage 中（例如存为一个 users 数组），并弹窗提示“注册成功”，随后使用 useNavigate 自动跳转到登录页。</w:t>
      </w:r>
    </w:p>
    <w:p w14:paraId="37F9562A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90CFE55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改造登录校验：修改现有的 Login.js。当用户点击登录时，改为去 localStorage 中查找比对是否存在该账号且密码正确。为了方便测试，请保留之前 reins / 123456 的硬编码账号作为默认兜底数据。</w:t>
      </w:r>
    </w:p>
    <w:p w14:paraId="24EA4599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2AE047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互相跳转链接：在 Login.js 表单下方添加一个“没有账号？立即注册”的路由链接跳转到 /register；同时在 Register.js 下方添加一个“已有账号？直接登录”的路由链接跳转到 /login。</w:t>
      </w:r>
    </w:p>
    <w:p w14:paraId="1C735CC3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DCAC91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代码规范：</w:t>
      </w:r>
    </w:p>
    <w:p w14:paraId="7C1A8B21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C130D40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严格使用 HTML5 语义化标签（如 &lt;section&gt;, &lt;form&gt; 等）搭建结构。</w:t>
      </w:r>
    </w:p>
    <w:p w14:paraId="1891DF6F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18B4574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Register.js 的所有样式必须写入独立的 Register.css 中，禁止使用内联样式。</w:t>
      </w:r>
    </w:p>
    <w:p w14:paraId="79D65B0E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21096F03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请复用或参考 Login.css 的设计风格，保持注册页面的 UI 同样美观现代。并在 App.js 中配置好 /register 路由。</w:t>
      </w:r>
    </w:p>
    <w:p w14:paraId="1ECE9E28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@Profile.js @Profile.css @App.js 请帮我完成“个人主页”（My Profile）的开发，并实现账号管理功能。</w:t>
      </w:r>
    </w:p>
    <w:p w14:paraId="3914BA4E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E6BCA38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具体功能与逻辑需求：</w:t>
      </w:r>
    </w:p>
    <w:p w14:paraId="2A056C8E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A065524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新建主页组件：新建 Profile.js 和外部样式表 Profile.css。在 App.js 中配置好 /profile 的路由。</w:t>
      </w:r>
    </w:p>
    <w:p w14:paraId="29A2919A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479BDB12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用户信息展示：页面顶部需展示当前已登录的用户名（从 localStorage 或 Context 中读取，如果没有登录状态则自动跳转回 /login）。</w:t>
      </w:r>
    </w:p>
    <w:p w14:paraId="7EB1CD88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42531338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修改密码功能：提供一个“修改密码”的表单区，包含：原密码、新密码、确认新密码三个输入框和一个“确认修改”按钮。点击后，请校验原密码是否正确、两次新密码是否一致。校验通过后，更新 localStorage 中该用户的密码数据，并提示修改成功。</w:t>
      </w:r>
    </w:p>
    <w:p w14:paraId="20B77D6B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BF7EDD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退出与切换账号：在页面显眼位置（如底部或右上角）添加一个“退出登录 / 切换账号”按钮。点击后，清除当前的登录状态缓存，并使用 useNavigate 重定向回 /login 登录页面。</w:t>
      </w:r>
    </w:p>
    <w:p w14:paraId="06B27529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72D7DC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严格的代码规范：</w:t>
      </w:r>
    </w:p>
    <w:p w14:paraId="74166388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7F329940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必须使用 HTML5 语义化标签（如 &lt;section&gt;, &lt;form&gt;, &lt;fieldset&gt; 等）来划分页面结构。</w:t>
      </w:r>
    </w:p>
    <w:p w14:paraId="3DE95CC5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0CE3470B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所有的样式必须写在独立的 Profile.css 中，坚决杜绝任何内联样式（Inline Style）。</w:t>
      </w:r>
    </w:p>
    <w:p w14:paraId="79B5A883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531862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严格使用 CSS 类选择器（Class）定义样式，不要直接用标签选择器。整体 UI 风格请与现有的系统保持一致，简洁美观。</w:t>
      </w:r>
    </w:p>
    <w:p w14:paraId="70CDC851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354DCA7E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@CartContext.js @OrderContext.js @App.js @Profile.js 请帮我重构目前的全局状态管理，实现不同账号之间购物车和订单数据的互相独立（数据隔离）。</w:t>
      </w:r>
    </w:p>
    <w:p w14:paraId="6E6D6FC2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51D4153D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具体逻辑重构需求：</w:t>
      </w:r>
    </w:p>
    <w:p w14:paraId="10A4B1F1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127F1FF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动态存储键名：在 CartContext.js 和 OrderContext.js 中，读取本地存储数据和写入 localStorage 时，不能再使用固定的全局 key。必须先获取当前已登录的用户名（从 localStorage 的当前用户信息中提取），然后将用户名动态拼接到键名中（例如：使用 cart_${currentUser.username} 和 orders_${currentUser.username}）。</w:t>
      </w:r>
    </w:p>
    <w:p w14:paraId="19A2A74A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444B8F54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数据状态监听与重置：当用户切换账号或退出登录（在 Profile.js 中触发）时，上下文（Context）中的购物车和订单状态必须立刻清空，防止上一个账号的数据残留在内存中被下一个登录的账号看到。</w:t>
      </w:r>
    </w:p>
    <w:p w14:paraId="2E7F7FC1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2C6D3686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拦截未登录操作：在 Context 层加一层保护，如果当前没有用户登录，强行向购物车添加商品或生成订单时，需静默拦截或抛出提示“请先登录”，不要往本地写入无效的孤儿数据。</w:t>
      </w:r>
    </w:p>
    <w:p w14:paraId="2D226C01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199DD017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代码规范：</w:t>
      </w:r>
    </w:p>
    <w:p w14:paraId="1D5C922E">
      <w:pPr>
        <w:pStyle w:val="17"/>
        <w:keepNext w:val="0"/>
        <w:keepLines w:val="0"/>
        <w:widowControl/>
        <w:suppressLineNumbers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</w:p>
    <w:p w14:paraId="6569A6A0">
      <w:pPr>
        <w:pStyle w:val="17"/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只修改数据逻辑层和 Context 文件，绝对不能破坏现有的任何 UI 组件结构、HTML 语义化标签和外部 CSS 样式。</w:t>
      </w:r>
    </w:p>
    <w:p w14:paraId="10DB0F59">
      <w:pPr>
        <w:pStyle w:val="2"/>
        <w:numPr>
          <w:ilvl w:val="0"/>
          <w:numId w:val="0"/>
        </w:numPr>
        <w:spacing w:line="240" w:lineRule="auto"/>
        <w:jc w:val="both"/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eastAsia" w:ascii="仿宋" w:hAnsi="仿宋" w:eastAsia="仿宋" w:cs="仿宋"/>
          <w:color w:val="auto"/>
          <w:sz w:val="20"/>
          <w:szCs w:val="20"/>
          <w:shd w:val="clear" w:color="auto" w:fill="auto"/>
        </w:rPr>
        <w:t>@mockBooks.js @Home.js @BookDetail.js @Cart.js @Orders.js 请帮我全局彻底修复项目</w:t>
      </w:r>
    </w:p>
    <w:sectPr>
      <w:footerReference r:id="rId5" w:type="default"/>
      <w:pgSz w:w="11907" w:h="16839"/>
      <w:pgMar w:top="1440" w:right="1800" w:bottom="108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DejaVu Math TeX Gyre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A4AF">
    <w:pPr>
      <w:pStyle w:val="14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B0E3A"/>
    <w:multiLevelType w:val="multilevel"/>
    <w:tmpl w:val="48FB0E3A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Roman"/>
      <w:pStyle w:val="4"/>
      <w:lvlText w:val="%3."/>
      <w:lvlJc w:val="right"/>
      <w:pPr>
        <w:ind w:left="1080" w:hanging="360"/>
      </w:pPr>
      <w:rPr>
        <w:rFonts w:hint="default"/>
      </w:rPr>
    </w:lvl>
    <w:lvl w:ilvl="3" w:tentative="0">
      <w:start w:val="1"/>
      <w:numFmt w:val="decimal"/>
      <w:pStyle w:val="5"/>
      <w:lvlText w:val="%4.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pStyle w:val="6"/>
      <w:lvlText w:val="%5.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pStyle w:val="7"/>
      <w:lvlText w:val="%6."/>
      <w:lvlJc w:val="right"/>
      <w:pPr>
        <w:ind w:left="2160" w:hanging="360"/>
      </w:pPr>
      <w:rPr>
        <w:rFonts w:hint="default"/>
      </w:rPr>
    </w:lvl>
    <w:lvl w:ilvl="6" w:tentative="0">
      <w:start w:val="1"/>
      <w:numFmt w:val="decimal"/>
      <w:pStyle w:val="8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pStyle w:val="9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pStyle w:val="10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6D"/>
    <w:rsid w:val="0001156D"/>
    <w:rsid w:val="000E73DB"/>
    <w:rsid w:val="0010039B"/>
    <w:rsid w:val="00145E1B"/>
    <w:rsid w:val="001C2B97"/>
    <w:rsid w:val="001C6050"/>
    <w:rsid w:val="001D60DF"/>
    <w:rsid w:val="00236C70"/>
    <w:rsid w:val="0027136B"/>
    <w:rsid w:val="003717B3"/>
    <w:rsid w:val="00374C5D"/>
    <w:rsid w:val="003F1BE0"/>
    <w:rsid w:val="0045138D"/>
    <w:rsid w:val="00490DE4"/>
    <w:rsid w:val="004979B3"/>
    <w:rsid w:val="004A327F"/>
    <w:rsid w:val="0051566C"/>
    <w:rsid w:val="006258BE"/>
    <w:rsid w:val="00681C43"/>
    <w:rsid w:val="006B00EC"/>
    <w:rsid w:val="006E26C0"/>
    <w:rsid w:val="0086212A"/>
    <w:rsid w:val="00951F0D"/>
    <w:rsid w:val="009762E3"/>
    <w:rsid w:val="009A7AB5"/>
    <w:rsid w:val="00A0309F"/>
    <w:rsid w:val="00AE2BC4"/>
    <w:rsid w:val="00B349FD"/>
    <w:rsid w:val="00B94FDD"/>
    <w:rsid w:val="00C02567"/>
    <w:rsid w:val="00C1249D"/>
    <w:rsid w:val="00C76D35"/>
    <w:rsid w:val="00C77CFA"/>
    <w:rsid w:val="00D15D93"/>
    <w:rsid w:val="00D23477"/>
    <w:rsid w:val="00EF270A"/>
    <w:rsid w:val="00EF4A2C"/>
    <w:rsid w:val="00F27FAD"/>
    <w:rsid w:val="00FD6875"/>
    <w:rsid w:val="05B8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2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qFormat="1" w:unhideWhenUsed="0" w:uiPriority="2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  <w:ind w:left="360"/>
    </w:pPr>
    <w:rPr>
      <w:rFonts w:asciiTheme="minorHAnsi" w:hAnsiTheme="minorHAnsi" w:eastAsiaTheme="minorEastAsia" w:cstheme="minorBidi"/>
      <w:color w:val="707070" w:themeColor="accent1"/>
      <w:sz w:val="22"/>
      <w:szCs w:val="22"/>
      <w:lang w:val="en-GB" w:eastAsia="zh-CN" w:bidi="ar-SA"/>
      <w14:textFill>
        <w14:solidFill>
          <w14:schemeClr w14:val="accent1"/>
        </w14:solidFill>
      </w14:textFill>
    </w:rPr>
  </w:style>
  <w:style w:type="paragraph" w:styleId="2">
    <w:name w:val="heading 1"/>
    <w:basedOn w:val="1"/>
    <w:link w:val="21"/>
    <w:qFormat/>
    <w:uiPriority w:val="9"/>
    <w:pPr>
      <w:numPr>
        <w:ilvl w:val="0"/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paragraph" w:styleId="3">
    <w:name w:val="heading 2"/>
    <w:basedOn w:val="1"/>
    <w:link w:val="22"/>
    <w:unhideWhenUsed/>
    <w:qFormat/>
    <w:uiPriority w:val="9"/>
    <w:pPr>
      <w:numPr>
        <w:ilvl w:val="1"/>
        <w:numId w:val="1"/>
      </w:numPr>
      <w:spacing w:before="40"/>
      <w:outlineLvl w:val="1"/>
    </w:pPr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paragraph" w:styleId="4">
    <w:name w:val="heading 3"/>
    <w:basedOn w:val="1"/>
    <w:link w:val="23"/>
    <w:unhideWhenUsed/>
    <w:qFormat/>
    <w:uiPriority w:val="9"/>
    <w:pPr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szCs w:val="24"/>
    </w:rPr>
  </w:style>
  <w:style w:type="paragraph" w:styleId="5">
    <w:name w:val="heading 4"/>
    <w:basedOn w:val="1"/>
    <w:link w:val="24"/>
    <w:unhideWhenUsed/>
    <w:qFormat/>
    <w:uiPriority w:val="9"/>
    <w:pPr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spacing w:val="6"/>
    </w:rPr>
  </w:style>
  <w:style w:type="paragraph" w:styleId="6">
    <w:name w:val="heading 5"/>
    <w:basedOn w:val="1"/>
    <w:link w:val="25"/>
    <w:semiHidden/>
    <w:unhideWhenUsed/>
    <w:qFormat/>
    <w:uiPriority w:val="9"/>
    <w:pPr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paragraph" w:styleId="7">
    <w:name w:val="heading 6"/>
    <w:basedOn w:val="1"/>
    <w:link w:val="26"/>
    <w:semiHidden/>
    <w:unhideWhenUsed/>
    <w:qFormat/>
    <w:uiPriority w:val="9"/>
    <w:pPr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paragraph" w:styleId="8">
    <w:name w:val="heading 7"/>
    <w:basedOn w:val="1"/>
    <w:link w:val="27"/>
    <w:unhideWhenUsed/>
    <w:qFormat/>
    <w:uiPriority w:val="9"/>
    <w:pPr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paragraph" w:styleId="9">
    <w:name w:val="heading 8"/>
    <w:basedOn w:val="1"/>
    <w:link w:val="28"/>
    <w:semiHidden/>
    <w:unhideWhenUsed/>
    <w:qFormat/>
    <w:uiPriority w:val="9"/>
    <w:pPr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link w:val="29"/>
    <w:semiHidden/>
    <w:unhideWhenUsed/>
    <w:qFormat/>
    <w:uiPriority w:val="9"/>
    <w:pPr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sz w:val="20"/>
      <w:szCs w:val="18"/>
    </w:rPr>
  </w:style>
  <w:style w:type="paragraph" w:styleId="12">
    <w:name w:val="Date"/>
    <w:basedOn w:val="1"/>
    <w:next w:val="13"/>
    <w:link w:val="33"/>
    <w:qFormat/>
    <w:uiPriority w:val="2"/>
    <w:pPr>
      <w:spacing w:after="360"/>
      <w:ind w:left="0"/>
    </w:pPr>
    <w:rPr>
      <w:sz w:val="28"/>
    </w:rPr>
  </w:style>
  <w:style w:type="paragraph" w:styleId="13">
    <w:name w:val="Title"/>
    <w:basedOn w:val="1"/>
    <w:link w:val="32"/>
    <w:unhideWhenUsed/>
    <w:qFormat/>
    <w:uiPriority w:val="2"/>
    <w:pPr>
      <w:pBdr>
        <w:left w:val="single" w:color="000000" w:themeColor="text1" w:sz="48" w:space="10"/>
      </w:pBdr>
      <w:spacing w:before="240" w:after="0"/>
      <w:ind w:left="0"/>
      <w:contextualSpacing/>
    </w:pPr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paragraph" w:styleId="14">
    <w:name w:val="footer"/>
    <w:basedOn w:val="1"/>
    <w:link w:val="31"/>
    <w:unhideWhenUsed/>
    <w:qFormat/>
    <w:uiPriority w:val="99"/>
    <w:pPr>
      <w:spacing w:after="0" w:line="240" w:lineRule="auto"/>
    </w:pPr>
  </w:style>
  <w:style w:type="paragraph" w:styleId="15">
    <w:name w:val="header"/>
    <w:basedOn w:val="1"/>
    <w:link w:val="30"/>
    <w:unhideWhenUsed/>
    <w:qFormat/>
    <w:uiPriority w:val="99"/>
    <w:pPr>
      <w:spacing w:after="0" w:line="240" w:lineRule="auto"/>
    </w:pPr>
  </w:style>
  <w:style w:type="paragraph" w:styleId="16">
    <w:name w:val="Subtitle"/>
    <w:basedOn w:val="1"/>
    <w:next w:val="1"/>
    <w:link w:val="43"/>
    <w:semiHidden/>
    <w:unhideWhenUsed/>
    <w:qFormat/>
    <w:uiPriority w:val="11"/>
    <w:pPr>
      <w:spacing w:after="160"/>
      <w:ind w:left="360"/>
      <w:contextualSpacing/>
    </w:pPr>
    <w:rPr>
      <w:i/>
      <w:spacing w:val="15"/>
      <w:sz w:val="32"/>
    </w:rPr>
  </w:style>
  <w:style w:type="paragraph" w:styleId="1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0">
    <w:name w:val="Strong"/>
    <w:basedOn w:val="19"/>
    <w:semiHidden/>
    <w:unhideWhenUsed/>
    <w:qFormat/>
    <w:uiPriority w:val="22"/>
    <w:rPr>
      <w:b/>
      <w:bCs/>
    </w:rPr>
  </w:style>
  <w:style w:type="character" w:customStyle="1" w:styleId="21">
    <w:name w:val="标题 1 字符"/>
    <w:basedOn w:val="19"/>
    <w:link w:val="2"/>
    <w:uiPriority w:val="9"/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character" w:customStyle="1" w:styleId="22">
    <w:name w:val="标题 2 字符"/>
    <w:basedOn w:val="19"/>
    <w:link w:val="3"/>
    <w:uiPriority w:val="9"/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character" w:customStyle="1" w:styleId="23">
    <w:name w:val="标题 3 字符"/>
    <w:basedOn w:val="19"/>
    <w:link w:val="4"/>
    <w:uiPriority w:val="9"/>
    <w:rPr>
      <w:rFonts w:asciiTheme="majorHAnsi" w:hAnsiTheme="majorHAnsi" w:eastAsiaTheme="majorEastAsia" w:cstheme="majorBidi"/>
      <w:szCs w:val="24"/>
    </w:rPr>
  </w:style>
  <w:style w:type="character" w:customStyle="1" w:styleId="24">
    <w:name w:val="标题 4 字符"/>
    <w:basedOn w:val="19"/>
    <w:link w:val="5"/>
    <w:semiHidden/>
    <w:qFormat/>
    <w:uiPriority w:val="9"/>
    <w:rPr>
      <w:rFonts w:asciiTheme="majorHAnsi" w:hAnsiTheme="majorHAnsi" w:eastAsiaTheme="majorEastAsia" w:cstheme="majorBidi"/>
      <w:i/>
      <w:iCs/>
      <w:spacing w:val="6"/>
    </w:rPr>
  </w:style>
  <w:style w:type="character" w:customStyle="1" w:styleId="25">
    <w:name w:val="标题 5 字符"/>
    <w:basedOn w:val="19"/>
    <w:link w:val="6"/>
    <w:semiHidden/>
    <w:qFormat/>
    <w:uiPriority w:val="9"/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character" w:customStyle="1" w:styleId="26">
    <w:name w:val="标题 6 字符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character" w:customStyle="1" w:styleId="27">
    <w:name w:val="标题 7 字符"/>
    <w:basedOn w:val="19"/>
    <w:link w:val="8"/>
    <w:semiHidden/>
    <w:qFormat/>
    <w:uiPriority w:val="9"/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28">
    <w:name w:val="标题 8 字符"/>
    <w:basedOn w:val="19"/>
    <w:link w:val="9"/>
    <w:semiHidden/>
    <w:uiPriority w:val="9"/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uiPriority w:val="9"/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0">
    <w:name w:val="页眉 字符"/>
    <w:basedOn w:val="19"/>
    <w:link w:val="15"/>
    <w:uiPriority w:val="99"/>
  </w:style>
  <w:style w:type="character" w:customStyle="1" w:styleId="31">
    <w:name w:val="页脚 字符"/>
    <w:basedOn w:val="19"/>
    <w:link w:val="14"/>
    <w:uiPriority w:val="99"/>
  </w:style>
  <w:style w:type="character" w:customStyle="1" w:styleId="32">
    <w:name w:val="标题 字符"/>
    <w:basedOn w:val="19"/>
    <w:link w:val="13"/>
    <w:qFormat/>
    <w:uiPriority w:val="2"/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character" w:customStyle="1" w:styleId="33">
    <w:name w:val="日期 字符"/>
    <w:basedOn w:val="19"/>
    <w:link w:val="12"/>
    <w:uiPriority w:val="2"/>
    <w:rPr>
      <w:sz w:val="28"/>
    </w:rPr>
  </w:style>
  <w:style w:type="character" w:customStyle="1" w:styleId="34">
    <w:name w:val="Intense Emphasis"/>
    <w:basedOn w:val="19"/>
    <w:semiHidden/>
    <w:unhideWhenUsed/>
    <w:qFormat/>
    <w:uiPriority w:val="21"/>
    <w:rPr>
      <w:b/>
      <w:iCs/>
      <w:color w:val="2E2E2E" w:themeColor="accent2"/>
      <w14:textFill>
        <w14:solidFill>
          <w14:schemeClr w14:val="accent2"/>
        </w14:solidFill>
      </w14:textFill>
    </w:rPr>
  </w:style>
  <w:style w:type="paragraph" w:styleId="35">
    <w:name w:val="Intense Quote"/>
    <w:basedOn w:val="1"/>
    <w:next w:val="1"/>
    <w:link w:val="36"/>
    <w:semiHidden/>
    <w:unhideWhenUsed/>
    <w:qFormat/>
    <w:uiPriority w:val="30"/>
    <w:pPr>
      <w:spacing w:before="240"/>
    </w:pPr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6">
    <w:name w:val="明显引用 字符"/>
    <w:basedOn w:val="19"/>
    <w:link w:val="35"/>
    <w:semiHidden/>
    <w:qFormat/>
    <w:uiPriority w:val="30"/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7">
    <w:name w:val="Intense Reference"/>
    <w:basedOn w:val="19"/>
    <w:semiHidden/>
    <w:unhideWhenUsed/>
    <w:qFormat/>
    <w:uiPriority w:val="32"/>
    <w:rPr>
      <w:b/>
      <w:bCs/>
      <w:caps/>
      <w:color w:val="707070" w:themeColor="accent1"/>
      <w:spacing w:val="0"/>
      <w14:textFill>
        <w14:solidFill>
          <w14:schemeClr w14:val="accent1"/>
        </w14:solidFill>
      </w14:textFill>
    </w:rPr>
  </w:style>
  <w:style w:type="paragraph" w:styleId="38">
    <w:name w:val="Quote"/>
    <w:basedOn w:val="1"/>
    <w:next w:val="1"/>
    <w:link w:val="39"/>
    <w:semiHidden/>
    <w:unhideWhenUsed/>
    <w:qFormat/>
    <w:uiPriority w:val="29"/>
    <w:pPr>
      <w:spacing w:before="240"/>
    </w:pPr>
    <w:rPr>
      <w:i/>
      <w:iCs/>
    </w:rPr>
  </w:style>
  <w:style w:type="character" w:customStyle="1" w:styleId="39">
    <w:name w:val="引用 字符"/>
    <w:basedOn w:val="19"/>
    <w:link w:val="38"/>
    <w:semiHidden/>
    <w:uiPriority w:val="29"/>
    <w:rPr>
      <w:i/>
      <w:iCs/>
    </w:rPr>
  </w:style>
  <w:style w:type="character" w:customStyle="1" w:styleId="40">
    <w:name w:val="Subtle Emphasis"/>
    <w:basedOn w:val="19"/>
    <w:semiHidden/>
    <w:unhideWhenUsed/>
    <w:qFormat/>
    <w:uiPriority w:val="19"/>
    <w:rPr>
      <w:i/>
      <w:iCs/>
      <w:color w:val="707070" w:themeColor="accent1"/>
      <w14:textFill>
        <w14:solidFill>
          <w14:schemeClr w14:val="accent1"/>
        </w14:solidFill>
      </w14:textFill>
    </w:rPr>
  </w:style>
  <w:style w:type="character" w:customStyle="1" w:styleId="41">
    <w:name w:val="Subtle Reference"/>
    <w:basedOn w:val="19"/>
    <w:semiHidden/>
    <w:unhideWhenUsed/>
    <w:qFormat/>
    <w:uiPriority w:val="31"/>
    <w:rPr>
      <w:caps/>
      <w:color w:val="707070" w:themeColor="accent1"/>
      <w14:textFill>
        <w14:solidFill>
          <w14:schemeClr w14:val="accent1"/>
        </w14:solidFill>
      </w14:textFill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numPr>
        <w:numId w:val="0"/>
      </w:numPr>
      <w:outlineLvl w:val="9"/>
    </w:pPr>
  </w:style>
  <w:style w:type="character" w:customStyle="1" w:styleId="43">
    <w:name w:val="副标题 字符"/>
    <w:basedOn w:val="19"/>
    <w:link w:val="16"/>
    <w:semiHidden/>
    <w:uiPriority w:val="11"/>
    <w:rPr>
      <w:rFonts w:eastAsiaTheme="minorEastAsia"/>
      <w:i/>
      <w:spacing w:val="15"/>
      <w:sz w:val="32"/>
    </w:rPr>
  </w:style>
  <w:style w:type="character" w:styleId="44">
    <w:name w:val="Placeholder Text"/>
    <w:basedOn w:val="19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nhaopeng\Library\Containers\com.microsoft.Word\Data\Library\Application%20Support\Microsoft\Office\16.0\DTS\zh-CN%7b8D07459B-5743-EA4C-8149-2373F0C5FADD%7d\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Pages>7</Pages>
  <Words>33</Words>
  <Characters>45</Characters>
  <Lines>1</Lines>
  <Paragraphs>1</Paragraphs>
  <TotalTime>83</TotalTime>
  <ScaleCrop>false</ScaleCrop>
  <LinksUpToDate>false</LinksUpToDate>
  <CharactersWithSpaces>122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2023-02-25T14:52:00Z</dcterms:created>
  <dc:creator>Microsoft Office 用户</dc:creator>
  <cp:lastModifiedBy>舞雩</cp:lastModifiedBy>
  <dcterms:modified xsi:type="dcterms:W3CDTF">2026-03-22T08:22:32Z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eyJoZGlkIjoiNTY1Mzk0ZTYzNTA5NzNjYWM2ZDZjMDk1MmM5MmE3OGEiLCJ1c2VySWQiOiIxNTg2NjUwNzMzIn0=</vt:lpwstr>
  </property>
  <property fmtid="{D5CDD505-2E9C-101B-9397-08002B2CF9AE}" pid="3" name="KSOProductBuildVer">
    <vt:lpwstr>2052-12.1.0.25225</vt:lpwstr>
  </property>
  <property fmtid="{D5CDD505-2E9C-101B-9397-08002B2CF9AE}" pid="4" name="ICV">
    <vt:lpwstr>B14EC979191C461D8DF3B53F49CFE042_12</vt:lpwstr>
  </property>
</Properties>
</file>